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748"/>
        <w:gridCol w:w="6282"/>
      </w:tblGrid>
      <w:tr w:rsidR="003D1B71" w14:paraId="2646E9BA" w14:textId="77777777" w:rsidTr="004641A9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6A7534A" w14:textId="60099CFE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sz w:val="22"/>
                <w:szCs w:val="22"/>
              </w:rPr>
            </w:pPr>
          </w:p>
          <w:p w14:paraId="0FE27D38" w14:textId="14E46248" w:rsidR="004641A9" w:rsidRPr="004641A9" w:rsidRDefault="004641A9" w:rsidP="004641A9"/>
          <w:p w14:paraId="042937CE" w14:textId="7C826186" w:rsidR="004641A9" w:rsidRPr="004641A9" w:rsidRDefault="004641A9" w:rsidP="004641A9"/>
          <w:p w14:paraId="299929E1" w14:textId="4F0193FD" w:rsidR="004641A9" w:rsidRPr="004641A9" w:rsidRDefault="004641A9" w:rsidP="004641A9"/>
          <w:p w14:paraId="3459C8A2" w14:textId="27D4B51E" w:rsidR="004641A9" w:rsidRPr="004641A9" w:rsidRDefault="004641A9" w:rsidP="004641A9"/>
          <w:p w14:paraId="14C688C5" w14:textId="494F0C6D" w:rsidR="004641A9" w:rsidRPr="004641A9" w:rsidRDefault="004641A9" w:rsidP="004641A9"/>
          <w:p w14:paraId="4CD96363" w14:textId="77777777" w:rsidR="001F2359" w:rsidRDefault="001F2359" w:rsidP="004641A9">
            <w:pPr>
              <w:pStyle w:val="Heading1"/>
            </w:pPr>
          </w:p>
          <w:p w14:paraId="426459B9" w14:textId="77777777" w:rsidR="001F2359" w:rsidRDefault="001F2359" w:rsidP="004641A9">
            <w:pPr>
              <w:pStyle w:val="Heading1"/>
            </w:pPr>
          </w:p>
          <w:p w14:paraId="1C310521" w14:textId="7B9FC956" w:rsidR="001F2359" w:rsidRDefault="003A7CFF" w:rsidP="004641A9">
            <w:pPr>
              <w:pStyle w:val="Heading1"/>
            </w:pPr>
            <w:r w:rsidRPr="003A7CFF">
              <w:rPr>
                <w:noProof/>
              </w:rPr>
              <w:drawing>
                <wp:inline distT="0" distB="0" distL="0" distR="0" wp14:anchorId="3BFBE5AC" wp14:editId="3FEE10BC">
                  <wp:extent cx="1921397" cy="2245360"/>
                  <wp:effectExtent l="0" t="0" r="3175" b="2540"/>
                  <wp:docPr id="117087067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8250" cy="2253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D8E103" w14:textId="1ED2E893" w:rsidR="004641A9" w:rsidRDefault="001F2359" w:rsidP="004641A9">
            <w:pPr>
              <w:pStyle w:val="Heading1"/>
            </w:pPr>
            <w:r>
              <w:t>PROFILE</w:t>
            </w:r>
          </w:p>
          <w:p w14:paraId="11AF4456" w14:textId="77777777" w:rsidR="001F2359" w:rsidRDefault="001F2359" w:rsidP="001F2359">
            <w:r>
              <w:t>TO GET AN OPPORTUNITY WHERE I CAN MAKE THE LOAT OF MY POTONTIAL CONTRIBUTO TO THE ORGANIZATION GROWTH</w:t>
            </w:r>
          </w:p>
          <w:p w14:paraId="435D2875" w14:textId="77777777" w:rsidR="001F2359" w:rsidRDefault="001F2359" w:rsidP="001F2359"/>
          <w:p w14:paraId="62240AA6" w14:textId="6D0BCF73" w:rsidR="001F2359" w:rsidRPr="003A7CFF" w:rsidRDefault="003A7CFF" w:rsidP="001F2359">
            <w:pPr>
              <w:rPr>
                <w:rFonts w:ascii="Goudy Stout" w:hAnsi="Goudy Stout"/>
                <w:color w:val="679BC8" w:themeColor="accent1" w:themeTint="99"/>
              </w:rPr>
            </w:pPr>
            <w:r w:rsidRPr="003A7CFF">
              <w:rPr>
                <w:rFonts w:ascii="Goudy Stout" w:hAnsi="Goudy Stout"/>
                <w:color w:val="679BC8" w:themeColor="accent1" w:themeTint="99"/>
              </w:rPr>
              <w:t>CONTACT</w:t>
            </w:r>
          </w:p>
          <w:p w14:paraId="36DD9DF7" w14:textId="48D9C288" w:rsidR="003A7CFF" w:rsidRDefault="003A7CFF" w:rsidP="001F2359">
            <w:r>
              <w:t>PHONE:</w:t>
            </w:r>
          </w:p>
          <w:p w14:paraId="1AA841F7" w14:textId="2004C0C9" w:rsidR="003A7CFF" w:rsidRDefault="003A7CFF" w:rsidP="001F2359">
            <w:r>
              <w:t>9943358105</w:t>
            </w:r>
          </w:p>
          <w:p w14:paraId="05DB9F19" w14:textId="53E580FE" w:rsidR="003A7CFF" w:rsidRDefault="003A7CFF" w:rsidP="001F2359">
            <w:r>
              <w:t>EMAIL</w:t>
            </w:r>
          </w:p>
          <w:p w14:paraId="5CD4EB7C" w14:textId="15A94133" w:rsidR="003A7CFF" w:rsidRDefault="003A7CFF" w:rsidP="001F2359">
            <w:hyperlink r:id="rId12" w:history="1">
              <w:r w:rsidRPr="008652A6">
                <w:rPr>
                  <w:rStyle w:val="Hyperlink"/>
                </w:rPr>
                <w:t>prasanthiarm@gmail.com</w:t>
              </w:r>
            </w:hyperlink>
          </w:p>
          <w:p w14:paraId="128C3382" w14:textId="77777777" w:rsidR="003A7CFF" w:rsidRDefault="003A7CFF" w:rsidP="001F2359"/>
          <w:p w14:paraId="1B30EC40" w14:textId="77777777" w:rsidR="003A7CFF" w:rsidRDefault="003A7CFF" w:rsidP="001F2359"/>
          <w:p w14:paraId="4C41E67C" w14:textId="6A50E669" w:rsidR="003A7CFF" w:rsidRPr="003A7CFF" w:rsidRDefault="003A7CFF" w:rsidP="001F2359">
            <w:pPr>
              <w:rPr>
                <w:rFonts w:ascii="Goudy Stout" w:hAnsi="Goudy Stout"/>
                <w:color w:val="679BC8" w:themeColor="accent1" w:themeTint="99"/>
              </w:rPr>
            </w:pPr>
            <w:r w:rsidRPr="003A7CFF">
              <w:rPr>
                <w:rFonts w:ascii="Goudy Stout" w:hAnsi="Goudy Stout"/>
                <w:color w:val="679BC8" w:themeColor="accent1" w:themeTint="99"/>
              </w:rPr>
              <w:t>HOBBIES</w:t>
            </w:r>
          </w:p>
          <w:p w14:paraId="00B1C477" w14:textId="7B155469" w:rsidR="003A7CFF" w:rsidRDefault="003A7CFF" w:rsidP="001F2359">
            <w:r>
              <w:t>WATCHING TELEVISION</w:t>
            </w:r>
          </w:p>
          <w:p w14:paraId="43F6AD87" w14:textId="52EDF655" w:rsidR="003A7CFF" w:rsidRDefault="003A7CFF" w:rsidP="001F2359">
            <w:pPr>
              <w:rPr>
                <w:color w:val="679BC8" w:themeColor="accent1" w:themeTint="99"/>
                <w:sz w:val="18"/>
                <w:szCs w:val="18"/>
              </w:rPr>
            </w:pPr>
            <w:r>
              <w:t>ROADING BOOKS</w:t>
            </w:r>
          </w:p>
          <w:p w14:paraId="41075E4B" w14:textId="250AC1F4" w:rsidR="003A7CFF" w:rsidRPr="003A7CFF" w:rsidRDefault="003A7CFF" w:rsidP="001F2359">
            <w:pPr>
              <w:rPr>
                <w:color w:val="679BC8" w:themeColor="accent1" w:themeTint="99"/>
                <w:sz w:val="18"/>
                <w:szCs w:val="18"/>
              </w:rPr>
            </w:pPr>
          </w:p>
          <w:p w14:paraId="2EBE97A3" w14:textId="77777777" w:rsidR="004641A9" w:rsidRDefault="004641A9" w:rsidP="004641A9"/>
          <w:p w14:paraId="432ED8B4" w14:textId="106BD9F8" w:rsidR="004641A9" w:rsidRPr="004641A9" w:rsidRDefault="004641A9" w:rsidP="004641A9"/>
        </w:tc>
        <w:tc>
          <w:tcPr>
            <w:tcW w:w="748" w:type="dxa"/>
            <w:vMerge w:val="restart"/>
            <w:tcBorders>
              <w:bottom w:val="nil"/>
            </w:tcBorders>
          </w:tcPr>
          <w:p w14:paraId="773C4562" w14:textId="72DFCFFC" w:rsidR="003D1B71" w:rsidRPr="0056708E" w:rsidRDefault="001F235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  <w:r>
              <w:rPr>
                <w:rFonts w:ascii="Times New Roman" w:hAnsi="Times New Roman"/>
                <w:color w:val="0072C7" w:themeColor="accent2"/>
              </w:rPr>
              <w:lastRenderedPageBreak/>
              <w:t>I</w:t>
            </w:r>
          </w:p>
        </w:tc>
        <w:tc>
          <w:tcPr>
            <w:tcW w:w="6282" w:type="dxa"/>
            <w:tcBorders>
              <w:bottom w:val="nil"/>
            </w:tcBorders>
          </w:tcPr>
          <w:p w14:paraId="448897DB" w14:textId="2A4400E2" w:rsidR="003D1B71" w:rsidRDefault="00AB1FC3" w:rsidP="00310F17">
            <w:pPr>
              <w:pStyle w:val="Title"/>
            </w:pPr>
            <w:r>
              <w:t>PRIYANGA.A</w:t>
            </w:r>
          </w:p>
          <w:p w14:paraId="37637562" w14:textId="1B353157" w:rsidR="00AB1FC3" w:rsidRPr="003A7CFF" w:rsidRDefault="00AB1FC3" w:rsidP="00AB1FC3">
            <w:pPr>
              <w:pStyle w:val="Experience"/>
              <w:rPr>
                <w:rFonts w:ascii="Goudy Stout" w:hAnsi="Goudy Stout"/>
                <w:color w:val="679BC8" w:themeColor="accent1" w:themeTint="99"/>
              </w:rPr>
            </w:pPr>
            <w:r w:rsidRPr="003A7CFF">
              <w:rPr>
                <w:rFonts w:ascii="Goudy Stout" w:hAnsi="Goudy Stout"/>
                <w:color w:val="679BC8" w:themeColor="accent1" w:themeTint="99"/>
              </w:rPr>
              <w:t>EDUCATION</w:t>
            </w:r>
          </w:p>
          <w:p w14:paraId="7FCFE92D" w14:textId="77777777" w:rsidR="004641A9" w:rsidRDefault="004641A9" w:rsidP="00AB1FC3">
            <w:pPr>
              <w:pStyle w:val="Experience"/>
            </w:pPr>
          </w:p>
          <w:p w14:paraId="04E95570" w14:textId="77777777" w:rsidR="00AB1FC3" w:rsidRDefault="00AB1FC3" w:rsidP="00AB1FC3">
            <w:pPr>
              <w:pStyle w:val="Experience"/>
            </w:pPr>
            <w:r>
              <w:t>B.sc Information Technology</w:t>
            </w:r>
          </w:p>
          <w:p w14:paraId="66A4D738" w14:textId="50FE1A02" w:rsidR="00AB1FC3" w:rsidRDefault="00AB1FC3" w:rsidP="00AB1FC3">
            <w:pPr>
              <w:pStyle w:val="Experience"/>
            </w:pPr>
            <w:r>
              <w:t>2021-2024</w:t>
            </w:r>
          </w:p>
          <w:p w14:paraId="5E106147" w14:textId="77777777" w:rsidR="00AB1FC3" w:rsidRDefault="00AB1FC3" w:rsidP="00AB1FC3">
            <w:pPr>
              <w:pStyle w:val="Experience"/>
            </w:pPr>
            <w:r>
              <w:t>Seethalakshmi Achi college for women</w:t>
            </w:r>
          </w:p>
          <w:p w14:paraId="284213AE" w14:textId="77777777" w:rsidR="00AB1FC3" w:rsidRDefault="00AB1FC3" w:rsidP="00AB1FC3">
            <w:pPr>
              <w:pStyle w:val="Experience"/>
            </w:pPr>
            <w:r>
              <w:t>Pallathur</w:t>
            </w:r>
          </w:p>
          <w:p w14:paraId="4FC48E58" w14:textId="77777777" w:rsidR="001F2359" w:rsidRDefault="001F2359" w:rsidP="00AB1FC3">
            <w:pPr>
              <w:pStyle w:val="Experience"/>
            </w:pPr>
          </w:p>
          <w:p w14:paraId="1D8D1F0F" w14:textId="77777777" w:rsidR="001F2359" w:rsidRDefault="001F2359" w:rsidP="00AB1FC3">
            <w:pPr>
              <w:pStyle w:val="Experience"/>
            </w:pPr>
            <w:r>
              <w:t xml:space="preserve">SARASWATHI HR SEC SCHOOL </w:t>
            </w:r>
          </w:p>
          <w:p w14:paraId="51D26717" w14:textId="77777777" w:rsidR="001F2359" w:rsidRDefault="001F2359" w:rsidP="00AB1FC3">
            <w:pPr>
              <w:pStyle w:val="Experience"/>
            </w:pPr>
            <w:r>
              <w:t>KONAPET</w:t>
            </w:r>
          </w:p>
          <w:p w14:paraId="4755188B" w14:textId="77777777" w:rsidR="001F2359" w:rsidRDefault="001F2359" w:rsidP="00AB1FC3">
            <w:pPr>
              <w:pStyle w:val="Experience"/>
            </w:pPr>
          </w:p>
          <w:p w14:paraId="6C1421D6" w14:textId="67806D5E" w:rsidR="001F2359" w:rsidRPr="001F2359" w:rsidRDefault="001F2359" w:rsidP="00AB1FC3">
            <w:pPr>
              <w:pStyle w:val="Experience"/>
              <w:rPr>
                <w:rFonts w:ascii="Goudy Stout" w:hAnsi="Goudy Stout"/>
                <w:color w:val="679BC8" w:themeColor="accent1" w:themeTint="99"/>
              </w:rPr>
            </w:pPr>
            <w:r>
              <w:rPr>
                <w:rFonts w:ascii="Goudy Stout" w:hAnsi="Goudy Stout"/>
                <w:color w:val="679BC8" w:themeColor="accent1" w:themeTint="99"/>
              </w:rPr>
              <w:t>LANGUAGE</w:t>
            </w:r>
          </w:p>
          <w:p w14:paraId="3B97576E" w14:textId="77777777" w:rsidR="001F2359" w:rsidRDefault="001F2359" w:rsidP="00AB1FC3">
            <w:pPr>
              <w:pStyle w:val="Experience"/>
            </w:pPr>
            <w:r>
              <w:t xml:space="preserve">ENGLISH </w:t>
            </w:r>
          </w:p>
          <w:p w14:paraId="7BB06D9E" w14:textId="77777777" w:rsidR="001F2359" w:rsidRDefault="001F2359" w:rsidP="00AB1FC3">
            <w:pPr>
              <w:pStyle w:val="Experience"/>
            </w:pPr>
            <w:r>
              <w:t>HINDI</w:t>
            </w:r>
          </w:p>
          <w:p w14:paraId="4EC90CD4" w14:textId="77777777" w:rsidR="001F2359" w:rsidRDefault="001F2359" w:rsidP="00AB1FC3">
            <w:pPr>
              <w:pStyle w:val="Experience"/>
            </w:pPr>
            <w:r>
              <w:t>MALAYALAM</w:t>
            </w:r>
          </w:p>
          <w:p w14:paraId="5A5C14E6" w14:textId="77777777" w:rsidR="001F2359" w:rsidRDefault="001F2359" w:rsidP="00AB1FC3">
            <w:pPr>
              <w:pStyle w:val="Experience"/>
            </w:pPr>
          </w:p>
          <w:p w14:paraId="77628876" w14:textId="77777777" w:rsidR="001F2359" w:rsidRPr="003A7CFF" w:rsidRDefault="001F2359" w:rsidP="00AB1FC3">
            <w:pPr>
              <w:pStyle w:val="Experience"/>
              <w:rPr>
                <w:rFonts w:ascii="Goudy Stout" w:hAnsi="Goudy Stout"/>
                <w:color w:val="679BC8" w:themeColor="accent1" w:themeTint="99"/>
              </w:rPr>
            </w:pPr>
            <w:r w:rsidRPr="003A7CFF">
              <w:rPr>
                <w:rFonts w:ascii="Goudy Stout" w:hAnsi="Goudy Stout"/>
                <w:color w:val="679BC8" w:themeColor="accent1" w:themeTint="99"/>
              </w:rPr>
              <w:t>SKILLS</w:t>
            </w:r>
          </w:p>
          <w:p w14:paraId="1698452F" w14:textId="77777777" w:rsidR="001F2359" w:rsidRDefault="001F2359" w:rsidP="00AB1FC3">
            <w:pPr>
              <w:pStyle w:val="Experience"/>
            </w:pPr>
            <w:r>
              <w:t xml:space="preserve">JAVA </w:t>
            </w:r>
          </w:p>
          <w:p w14:paraId="188998DB" w14:textId="77777777" w:rsidR="001F2359" w:rsidRDefault="001F2359" w:rsidP="00AB1FC3">
            <w:pPr>
              <w:pStyle w:val="Experience"/>
            </w:pPr>
            <w:r>
              <w:t>PYTHON</w:t>
            </w:r>
          </w:p>
          <w:p w14:paraId="5E3EB231" w14:textId="10B14CC5" w:rsidR="001F2359" w:rsidRPr="00AB1FC3" w:rsidRDefault="001F2359" w:rsidP="00AB1FC3">
            <w:pPr>
              <w:pStyle w:val="Experience"/>
            </w:pPr>
            <w:r>
              <w:t>SOFTWARE DEVELOPER</w:t>
            </w:r>
          </w:p>
        </w:tc>
      </w:tr>
      <w:tr w:rsidR="004641A9" w14:paraId="26CF3846" w14:textId="77777777" w:rsidTr="004641A9">
        <w:trPr>
          <w:gridAfter w:val="1"/>
          <w:wAfter w:w="6282" w:type="dxa"/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09815BF1" w14:textId="77777777" w:rsidR="004641A9" w:rsidRDefault="004641A9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48" w:type="dxa"/>
            <w:vMerge/>
            <w:tcBorders>
              <w:bottom w:val="nil"/>
            </w:tcBorders>
          </w:tcPr>
          <w:p w14:paraId="42B0D816" w14:textId="77777777" w:rsidR="004641A9" w:rsidRDefault="004641A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</w:tr>
      <w:tr w:rsidR="004641A9" w14:paraId="386FA5ED" w14:textId="77777777" w:rsidTr="004641A9">
        <w:trPr>
          <w:gridAfter w:val="1"/>
          <w:wAfter w:w="6282" w:type="dxa"/>
          <w:trHeight w:val="1164"/>
        </w:trPr>
        <w:tc>
          <w:tcPr>
            <w:tcW w:w="720" w:type="dxa"/>
          </w:tcPr>
          <w:p w14:paraId="76AE9ABC" w14:textId="4EE54E61" w:rsidR="004641A9" w:rsidRPr="0056708E" w:rsidRDefault="004641A9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3731F2D" w14:textId="77777777" w:rsidR="004641A9" w:rsidRPr="0056708E" w:rsidRDefault="004641A9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748" w:type="dxa"/>
            <w:vMerge/>
          </w:tcPr>
          <w:p w14:paraId="127FC503" w14:textId="77777777" w:rsidR="004641A9" w:rsidRDefault="004641A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</w:tr>
      <w:tr w:rsidR="004641A9" w14:paraId="30350ECC" w14:textId="77777777" w:rsidTr="004641A9">
        <w:trPr>
          <w:gridAfter w:val="1"/>
          <w:wAfter w:w="6282" w:type="dxa"/>
          <w:trHeight w:val="543"/>
        </w:trPr>
        <w:tc>
          <w:tcPr>
            <w:tcW w:w="720" w:type="dxa"/>
          </w:tcPr>
          <w:p w14:paraId="2E3D4785" w14:textId="77777777" w:rsidR="004641A9" w:rsidRDefault="004641A9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ED8BA9" w14:textId="28DC229B" w:rsidR="004641A9" w:rsidRPr="00376291" w:rsidRDefault="004641A9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5713C422" w14:textId="22977E7C" w:rsidR="004641A9" w:rsidRPr="00380FD1" w:rsidRDefault="004641A9" w:rsidP="00380FD1">
            <w:pPr>
              <w:pStyle w:val="Information"/>
            </w:pPr>
          </w:p>
          <w:p w14:paraId="2C58425D" w14:textId="29F8D269" w:rsidR="004641A9" w:rsidRPr="00380FD1" w:rsidRDefault="004641A9" w:rsidP="00380FD1">
            <w:pPr>
              <w:pStyle w:val="Information"/>
            </w:pPr>
          </w:p>
        </w:tc>
        <w:tc>
          <w:tcPr>
            <w:tcW w:w="748" w:type="dxa"/>
            <w:vMerge/>
          </w:tcPr>
          <w:p w14:paraId="50F6C6D8" w14:textId="77777777" w:rsidR="004641A9" w:rsidRDefault="004641A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</w:tr>
      <w:tr w:rsidR="004641A9" w14:paraId="0CBB7902" w14:textId="77777777" w:rsidTr="004641A9">
        <w:trPr>
          <w:gridAfter w:val="1"/>
          <w:wAfter w:w="6282" w:type="dxa"/>
          <w:trHeight w:val="183"/>
        </w:trPr>
        <w:tc>
          <w:tcPr>
            <w:tcW w:w="720" w:type="dxa"/>
          </w:tcPr>
          <w:p w14:paraId="7E858671" w14:textId="77777777" w:rsidR="004641A9" w:rsidRPr="00376291" w:rsidRDefault="004641A9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3839130" w14:textId="77777777" w:rsidR="004641A9" w:rsidRPr="00376291" w:rsidRDefault="004641A9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748" w:type="dxa"/>
            <w:vMerge/>
          </w:tcPr>
          <w:p w14:paraId="4965CD42" w14:textId="77777777" w:rsidR="004641A9" w:rsidRDefault="004641A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</w:tr>
      <w:tr w:rsidR="004641A9" w14:paraId="39CCC86A" w14:textId="77777777" w:rsidTr="004641A9">
        <w:trPr>
          <w:gridAfter w:val="1"/>
          <w:wAfter w:w="6282" w:type="dxa"/>
          <w:trHeight w:val="624"/>
        </w:trPr>
        <w:tc>
          <w:tcPr>
            <w:tcW w:w="720" w:type="dxa"/>
          </w:tcPr>
          <w:p w14:paraId="0F1E05C4" w14:textId="77777777" w:rsidR="004641A9" w:rsidRDefault="004641A9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DCFE0FC" w14:textId="202859B2" w:rsidR="004641A9" w:rsidRPr="00376291" w:rsidRDefault="004641A9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7AF6E089" w14:textId="33976574" w:rsidR="004641A9" w:rsidRPr="00380FD1" w:rsidRDefault="004641A9" w:rsidP="00380FD1">
            <w:pPr>
              <w:pStyle w:val="Information"/>
            </w:pPr>
          </w:p>
        </w:tc>
        <w:tc>
          <w:tcPr>
            <w:tcW w:w="748" w:type="dxa"/>
            <w:vMerge/>
          </w:tcPr>
          <w:p w14:paraId="6C10E26D" w14:textId="77777777" w:rsidR="004641A9" w:rsidRDefault="004641A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</w:tr>
      <w:tr w:rsidR="004641A9" w14:paraId="5F8386BC" w14:textId="77777777" w:rsidTr="004641A9">
        <w:trPr>
          <w:gridAfter w:val="1"/>
          <w:wAfter w:w="6282" w:type="dxa"/>
          <w:trHeight w:val="183"/>
        </w:trPr>
        <w:tc>
          <w:tcPr>
            <w:tcW w:w="720" w:type="dxa"/>
          </w:tcPr>
          <w:p w14:paraId="00316639" w14:textId="77777777" w:rsidR="004641A9" w:rsidRPr="00376291" w:rsidRDefault="004641A9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22B58C6" w14:textId="77777777" w:rsidR="004641A9" w:rsidRPr="00376291" w:rsidRDefault="004641A9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748" w:type="dxa"/>
            <w:vMerge/>
          </w:tcPr>
          <w:p w14:paraId="53F96305" w14:textId="77777777" w:rsidR="004641A9" w:rsidRDefault="004641A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</w:tr>
      <w:tr w:rsidR="004641A9" w14:paraId="255723A4" w14:textId="77777777" w:rsidTr="004641A9">
        <w:trPr>
          <w:gridAfter w:val="1"/>
          <w:wAfter w:w="6282" w:type="dxa"/>
          <w:trHeight w:val="633"/>
        </w:trPr>
        <w:tc>
          <w:tcPr>
            <w:tcW w:w="720" w:type="dxa"/>
          </w:tcPr>
          <w:p w14:paraId="53D4D195" w14:textId="77777777" w:rsidR="004641A9" w:rsidRDefault="004641A9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6792190" w14:textId="4705BCC8" w:rsidR="004641A9" w:rsidRPr="00376291" w:rsidRDefault="004641A9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10096263" w14:textId="7BE1D9FB" w:rsidR="004641A9" w:rsidRPr="00380FD1" w:rsidRDefault="004641A9" w:rsidP="00380FD1">
            <w:pPr>
              <w:pStyle w:val="Information"/>
            </w:pPr>
          </w:p>
        </w:tc>
        <w:tc>
          <w:tcPr>
            <w:tcW w:w="748" w:type="dxa"/>
            <w:vMerge/>
          </w:tcPr>
          <w:p w14:paraId="531037F8" w14:textId="77777777" w:rsidR="004641A9" w:rsidRDefault="004641A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</w:tr>
      <w:tr w:rsidR="004641A9" w14:paraId="4D7A099B" w14:textId="77777777" w:rsidTr="004641A9">
        <w:trPr>
          <w:gridAfter w:val="1"/>
          <w:wAfter w:w="6282" w:type="dxa"/>
          <w:trHeight w:val="174"/>
        </w:trPr>
        <w:tc>
          <w:tcPr>
            <w:tcW w:w="720" w:type="dxa"/>
          </w:tcPr>
          <w:p w14:paraId="1AFF0C5E" w14:textId="77777777" w:rsidR="004641A9" w:rsidRPr="00376291" w:rsidRDefault="004641A9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58A380E" w14:textId="77777777" w:rsidR="004641A9" w:rsidRPr="00376291" w:rsidRDefault="004641A9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748" w:type="dxa"/>
            <w:vMerge/>
          </w:tcPr>
          <w:p w14:paraId="62955CFB" w14:textId="77777777" w:rsidR="004641A9" w:rsidRDefault="004641A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</w:tr>
      <w:tr w:rsidR="004641A9" w14:paraId="02469AA6" w14:textId="77777777" w:rsidTr="004641A9">
        <w:trPr>
          <w:gridAfter w:val="1"/>
          <w:wAfter w:w="6282" w:type="dxa"/>
          <w:trHeight w:val="633"/>
        </w:trPr>
        <w:tc>
          <w:tcPr>
            <w:tcW w:w="720" w:type="dxa"/>
          </w:tcPr>
          <w:p w14:paraId="5DCF5B18" w14:textId="77777777" w:rsidR="004641A9" w:rsidRDefault="004641A9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6E6951C" w14:textId="1CD37569" w:rsidR="004641A9" w:rsidRPr="00376291" w:rsidRDefault="004641A9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06F35ADF" w14:textId="148A6864" w:rsidR="004641A9" w:rsidRPr="00380FD1" w:rsidRDefault="004641A9" w:rsidP="00380FD1">
            <w:pPr>
              <w:pStyle w:val="Information"/>
            </w:pPr>
          </w:p>
        </w:tc>
        <w:tc>
          <w:tcPr>
            <w:tcW w:w="748" w:type="dxa"/>
            <w:vMerge/>
          </w:tcPr>
          <w:p w14:paraId="40F1CEB0" w14:textId="77777777" w:rsidR="004641A9" w:rsidRDefault="004641A9" w:rsidP="00A14C79">
            <w:pPr>
              <w:pStyle w:val="Information"/>
              <w:rPr>
                <w:rFonts w:ascii="Times New Roman" w:hAnsi="Times New Roman"/>
              </w:rPr>
            </w:pPr>
          </w:p>
        </w:tc>
      </w:tr>
    </w:tbl>
    <w:p w14:paraId="184BFE24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3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85CA0" w14:textId="77777777" w:rsidR="00567E31" w:rsidRDefault="00567E31" w:rsidP="00590471">
      <w:r>
        <w:separator/>
      </w:r>
    </w:p>
  </w:endnote>
  <w:endnote w:type="continuationSeparator" w:id="0">
    <w:p w14:paraId="01D99E7C" w14:textId="77777777" w:rsidR="00567E31" w:rsidRDefault="00567E3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19B4F" w14:textId="77777777" w:rsidR="00567E31" w:rsidRDefault="00567E31" w:rsidP="00590471">
      <w:r>
        <w:separator/>
      </w:r>
    </w:p>
  </w:footnote>
  <w:footnote w:type="continuationSeparator" w:id="0">
    <w:p w14:paraId="0681DFA2" w14:textId="77777777" w:rsidR="00567E31" w:rsidRDefault="00567E3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59978" w14:textId="3771D980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45DDDE0" wp14:editId="0015D7CF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3FEF02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542853">
    <w:abstractNumId w:val="1"/>
  </w:num>
  <w:num w:numId="2" w16cid:durableId="812676334">
    <w:abstractNumId w:val="2"/>
  </w:num>
  <w:num w:numId="3" w16cid:durableId="1842114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savePreviewPicture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FC3"/>
    <w:rsid w:val="00060042"/>
    <w:rsid w:val="0008685D"/>
    <w:rsid w:val="00090860"/>
    <w:rsid w:val="00112FD7"/>
    <w:rsid w:val="00134046"/>
    <w:rsid w:val="00150ABD"/>
    <w:rsid w:val="001946FC"/>
    <w:rsid w:val="001F2359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A7CFF"/>
    <w:rsid w:val="003D1B71"/>
    <w:rsid w:val="004641A9"/>
    <w:rsid w:val="004E158A"/>
    <w:rsid w:val="00565C77"/>
    <w:rsid w:val="0056708E"/>
    <w:rsid w:val="00567E31"/>
    <w:rsid w:val="005801E5"/>
    <w:rsid w:val="00590471"/>
    <w:rsid w:val="005D01FA"/>
    <w:rsid w:val="00653E17"/>
    <w:rsid w:val="006A08E8"/>
    <w:rsid w:val="006D79A8"/>
    <w:rsid w:val="0072353B"/>
    <w:rsid w:val="007575B6"/>
    <w:rsid w:val="007A151A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B1FC3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1FB9C9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4641A9"/>
  </w:style>
  <w:style w:type="paragraph" w:styleId="Heading1">
    <w:name w:val="heading 1"/>
    <w:basedOn w:val="Normal"/>
    <w:next w:val="Normal"/>
    <w:link w:val="Heading1Char"/>
    <w:uiPriority w:val="9"/>
    <w:qFormat/>
    <w:rsid w:val="004641A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1405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41A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41A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41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1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1A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1A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62A3C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1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1A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rsid w:val="00F0223C"/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4641A9"/>
    <w:rPr>
      <w:rFonts w:asciiTheme="majorHAnsi" w:eastAsiaTheme="majorEastAsia" w:hAnsiTheme="majorHAnsi" w:cstheme="majorBidi"/>
      <w:color w:val="21405B" w:themeColor="accent1" w:themeShade="BF"/>
      <w:sz w:val="32"/>
      <w:szCs w:val="32"/>
    </w:rPr>
  </w:style>
  <w:style w:type="paragraph" w:styleId="ListParagraph">
    <w:name w:val="List Paragraph"/>
    <w:basedOn w:val="BodyText"/>
    <w:uiPriority w:val="34"/>
    <w:qFormat/>
    <w:rsid w:val="00F0223C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641A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C567A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41A9"/>
    <w:rPr>
      <w:rFonts w:asciiTheme="majorHAnsi" w:eastAsiaTheme="majorEastAsia" w:hAnsiTheme="majorHAnsi" w:cstheme="majorBidi"/>
      <w:color w:val="2C567A" w:themeColor="accent1"/>
      <w:spacing w:val="-10"/>
      <w:sz w:val="56"/>
      <w:szCs w:val="56"/>
    </w:rPr>
  </w:style>
  <w:style w:type="paragraph" w:customStyle="1" w:styleId="Information">
    <w:name w:val="Information"/>
    <w:basedOn w:val="BodyText"/>
    <w:uiPriority w:val="1"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4641A9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qFormat/>
    <w:rsid w:val="004641A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641A9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customStyle="1" w:styleId="Experience">
    <w:name w:val="Experience"/>
    <w:basedOn w:val="Normal"/>
    <w:rsid w:val="00AC6C7E"/>
    <w:pPr>
      <w:spacing w:after="200"/>
    </w:pPr>
    <w:rPr>
      <w:rFonts w:eastAsiaTheme="minorHAns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41A9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41A9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41A9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1A9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1A9"/>
    <w:rPr>
      <w:rFonts w:asciiTheme="majorHAnsi" w:eastAsiaTheme="majorEastAsia" w:hAnsiTheme="majorHAnsi" w:cstheme="majorBidi"/>
      <w:i/>
      <w:iCs/>
      <w:color w:val="162A3C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1A9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1A9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641A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41A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641A9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641A9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4641A9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41A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41A9"/>
    <w:pPr>
      <w:pBdr>
        <w:left w:val="single" w:sz="18" w:space="12" w:color="2C567A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2C567A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41A9"/>
    <w:rPr>
      <w:rFonts w:asciiTheme="majorHAnsi" w:eastAsiaTheme="majorEastAsia" w:hAnsiTheme="majorHAnsi" w:cstheme="majorBidi"/>
      <w:color w:val="2C567A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641A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641A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641A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641A9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641A9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641A9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3A7C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3A7C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prasanthiarm@gmail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C16\AppData\Roaming\Microsoft\Templates\Bubbl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EA01069-DF2C-4A74-ACB5-D0E6916E1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2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2023-10-19T19:05:00Z</dcterms:created>
  <dcterms:modified xsi:type="dcterms:W3CDTF">2023-10-19T19:05:00Z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